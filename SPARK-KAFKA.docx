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F5A4" w14:textId="35F52AE9" w:rsidR="00807843" w:rsidRDefault="00C95AB6">
      <w:pPr>
        <w:pStyle w:val="Heading1"/>
      </w:pPr>
      <w:r>
        <w:t>SPARK-STREAMING WITH CONFLUENT KAFKA TEST(LOCAL) (POC)</w:t>
      </w:r>
    </w:p>
    <w:p w14:paraId="2DF0622B" w14:textId="77777777" w:rsidR="00A92743" w:rsidRPr="00A92743" w:rsidRDefault="00A92743" w:rsidP="00C32B67">
      <w:pPr>
        <w:pStyle w:val="Heading2"/>
        <w:ind w:left="720"/>
        <w:rPr>
          <w:u w:val="single"/>
        </w:rPr>
      </w:pPr>
      <w:proofErr w:type="gramStart"/>
      <w:r w:rsidRPr="00A92743">
        <w:rPr>
          <w:u w:val="single"/>
        </w:rPr>
        <w:t>METHOD:-</w:t>
      </w:r>
      <w:proofErr w:type="gramEnd"/>
      <w:r w:rsidRPr="00A92743">
        <w:rPr>
          <w:u w:val="single"/>
        </w:rPr>
        <w:t>1</w:t>
      </w:r>
    </w:p>
    <w:p w14:paraId="72350142" w14:textId="77777777" w:rsidR="00A92743" w:rsidRDefault="00A92743" w:rsidP="00C32B67">
      <w:pPr>
        <w:pStyle w:val="Heading2"/>
        <w:ind w:left="720"/>
      </w:pPr>
    </w:p>
    <w:p w14:paraId="182B66C2" w14:textId="79F2C9CF" w:rsidR="00807843" w:rsidRDefault="00C32B67" w:rsidP="00C32B67">
      <w:pPr>
        <w:pStyle w:val="Heading2"/>
        <w:ind w:left="720"/>
      </w:pPr>
      <w:r>
        <w:t>KAFKA set up:</w:t>
      </w:r>
    </w:p>
    <w:p w14:paraId="4CD0637D" w14:textId="534D8F7A" w:rsidR="00C32B67" w:rsidRDefault="00C32B67" w:rsidP="00C32B67">
      <w:pPr>
        <w:pStyle w:val="ListParagraph"/>
        <w:numPr>
          <w:ilvl w:val="0"/>
          <w:numId w:val="6"/>
        </w:numPr>
      </w:pPr>
      <w:r>
        <w:t xml:space="preserve">Download community </w:t>
      </w:r>
      <w:proofErr w:type="spellStart"/>
      <w:r>
        <w:t>kafka</w:t>
      </w:r>
      <w:proofErr w:type="spellEnd"/>
      <w:r>
        <w:t xml:space="preserve"> zip from confluent website.</w:t>
      </w:r>
    </w:p>
    <w:p w14:paraId="7B727CD0" w14:textId="77777777" w:rsidR="00C32B67" w:rsidRDefault="00C32B67" w:rsidP="00C32B67">
      <w:pPr>
        <w:pStyle w:val="ListParagraph"/>
      </w:pPr>
    </w:p>
    <w:p w14:paraId="081335B9" w14:textId="722B203C" w:rsidR="00C32B67" w:rsidRDefault="00C32B67" w:rsidP="00C32B67">
      <w:pPr>
        <w:pStyle w:val="ListParagraph"/>
      </w:pPr>
      <w:r w:rsidRPr="00C32B67">
        <w:drawing>
          <wp:inline distT="0" distB="0" distL="0" distR="0" wp14:anchorId="1F02D26D" wp14:editId="4A4F5AB7">
            <wp:extent cx="3492500" cy="49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948E" w14:textId="0ED0080C" w:rsidR="00C32B67" w:rsidRDefault="00C32B67" w:rsidP="00C32B67">
      <w:pPr>
        <w:pStyle w:val="ListParagraph"/>
      </w:pPr>
    </w:p>
    <w:p w14:paraId="5DD15C98" w14:textId="41CC85FA" w:rsidR="00C32B67" w:rsidRDefault="00C32B67" w:rsidP="00C32B67">
      <w:pPr>
        <w:pStyle w:val="ListParagraph"/>
        <w:numPr>
          <w:ilvl w:val="0"/>
          <w:numId w:val="6"/>
        </w:numPr>
      </w:pPr>
      <w:r>
        <w:t xml:space="preserve">Unzip it and navigate to </w:t>
      </w:r>
      <w:proofErr w:type="spellStart"/>
      <w:r>
        <w:t>etc</w:t>
      </w:r>
      <w:proofErr w:type="spellEnd"/>
      <w:r>
        <w:t>/</w:t>
      </w:r>
      <w:proofErr w:type="spellStart"/>
      <w:r>
        <w:t>kafka</w:t>
      </w:r>
      <w:proofErr w:type="spellEnd"/>
      <w:r>
        <w:t>/</w:t>
      </w:r>
      <w:proofErr w:type="spellStart"/>
      <w:r>
        <w:t>server.properties</w:t>
      </w:r>
      <w:proofErr w:type="spellEnd"/>
      <w:r>
        <w:t xml:space="preserve"> </w:t>
      </w:r>
    </w:p>
    <w:p w14:paraId="5E3C906D" w14:textId="78920E3E" w:rsidR="00C32B67" w:rsidRDefault="00C32B67" w:rsidP="00C32B67">
      <w:pPr>
        <w:pStyle w:val="ListParagraph"/>
        <w:numPr>
          <w:ilvl w:val="0"/>
          <w:numId w:val="6"/>
        </w:numPr>
      </w:pPr>
      <w:r>
        <w:t xml:space="preserve">Amend the listeners to point to localhost port </w:t>
      </w:r>
    </w:p>
    <w:p w14:paraId="6E93B0F0" w14:textId="77777777" w:rsidR="00C32B67" w:rsidRDefault="00C32B67" w:rsidP="00C32B67"/>
    <w:p w14:paraId="08ACFEA5" w14:textId="53707BD9" w:rsidR="00C32B67" w:rsidRPr="00C32B67" w:rsidRDefault="00C32B67" w:rsidP="00C32B67">
      <w:r w:rsidRPr="00C32B67">
        <w:drawing>
          <wp:inline distT="0" distB="0" distL="0" distR="0" wp14:anchorId="1D4C1192" wp14:editId="0A4ACA6F">
            <wp:extent cx="4597400" cy="55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6BBA" w14:textId="7B6FEDE9" w:rsidR="00C32B67" w:rsidRDefault="007331CA" w:rsidP="00C32B67">
      <w:pPr>
        <w:pStyle w:val="ListParagraph"/>
        <w:numPr>
          <w:ilvl w:val="0"/>
          <w:numId w:val="7"/>
        </w:numPr>
      </w:pPr>
      <w:r>
        <w:t xml:space="preserve">Set CONFLUENT_HOME and PATH </w:t>
      </w:r>
    </w:p>
    <w:p w14:paraId="100709EB" w14:textId="149980F8" w:rsidR="007331CA" w:rsidRDefault="007331CA" w:rsidP="007331CA">
      <w:r w:rsidRPr="007331CA">
        <w:drawing>
          <wp:inline distT="0" distB="0" distL="0" distR="0" wp14:anchorId="662856AD" wp14:editId="39E1557D">
            <wp:extent cx="5732145" cy="353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46D" w14:textId="61B4CB7D" w:rsidR="007331CA" w:rsidRDefault="007331CA" w:rsidP="007331CA"/>
    <w:p w14:paraId="6FEF57D8" w14:textId="31A24F28" w:rsidR="007331CA" w:rsidRDefault="009B6439" w:rsidP="007331CA">
      <w:pPr>
        <w:pStyle w:val="ListParagraph"/>
        <w:numPr>
          <w:ilvl w:val="0"/>
          <w:numId w:val="7"/>
        </w:numPr>
      </w:pPr>
      <w:r>
        <w:t xml:space="preserve">Set up the confluent CLI and the path </w:t>
      </w:r>
    </w:p>
    <w:p w14:paraId="0899919E" w14:textId="6045762C" w:rsidR="009B6439" w:rsidRDefault="009B6439" w:rsidP="009B6439">
      <w:r>
        <w:t xml:space="preserve">              </w:t>
      </w:r>
      <w:r>
        <w:t>curl -</w:t>
      </w:r>
      <w:proofErr w:type="spellStart"/>
      <w:r>
        <w:t>sL</w:t>
      </w:r>
      <w:proofErr w:type="spellEnd"/>
      <w:r>
        <w:t xml:space="preserve"> --http1.1 https://cnfl.io/cli | </w:t>
      </w:r>
      <w:proofErr w:type="spellStart"/>
      <w:r>
        <w:t>sh</w:t>
      </w:r>
      <w:proofErr w:type="spellEnd"/>
      <w:r>
        <w:t xml:space="preserve"> -s -- latest</w:t>
      </w:r>
    </w:p>
    <w:p w14:paraId="3AC37052" w14:textId="52E0B3F2" w:rsidR="009B6439" w:rsidRDefault="009B6439" w:rsidP="009B6439">
      <w:r>
        <w:t xml:space="preserve">  </w:t>
      </w:r>
      <w:r>
        <w:t xml:space="preserve">           </w:t>
      </w:r>
      <w:r>
        <w:t>export PATH=$(</w:t>
      </w:r>
      <w:proofErr w:type="spellStart"/>
      <w:r>
        <w:t>pwd</w:t>
      </w:r>
      <w:proofErr w:type="spellEnd"/>
      <w:r>
        <w:t>)/</w:t>
      </w:r>
      <w:proofErr w:type="gramStart"/>
      <w:r>
        <w:t>bin:$</w:t>
      </w:r>
      <w:proofErr w:type="gramEnd"/>
      <w:r>
        <w:t>PATH</w:t>
      </w:r>
    </w:p>
    <w:p w14:paraId="11641E8A" w14:textId="556EF8AA" w:rsidR="009B6439" w:rsidRDefault="009718D2" w:rsidP="009B6439">
      <w:pPr>
        <w:pStyle w:val="ListParagraph"/>
        <w:numPr>
          <w:ilvl w:val="0"/>
          <w:numId w:val="7"/>
        </w:numPr>
      </w:pPr>
      <w:r>
        <w:t xml:space="preserve">Set up OpenJDK 11 and </w:t>
      </w:r>
      <w:proofErr w:type="spellStart"/>
      <w:r>
        <w:t>javapath</w:t>
      </w:r>
      <w:proofErr w:type="spellEnd"/>
      <w:r>
        <w:t xml:space="preserve"> </w:t>
      </w:r>
    </w:p>
    <w:p w14:paraId="1D466DEC" w14:textId="643F6C39" w:rsidR="009718D2" w:rsidRDefault="009718D2" w:rsidP="009B6439">
      <w:pPr>
        <w:pStyle w:val="ListParagraph"/>
        <w:numPr>
          <w:ilvl w:val="0"/>
          <w:numId w:val="7"/>
        </w:numPr>
      </w:pPr>
      <w:r>
        <w:t xml:space="preserve">Then start the </w:t>
      </w:r>
      <w:proofErr w:type="spellStart"/>
      <w:r>
        <w:t>kafka</w:t>
      </w:r>
      <w:proofErr w:type="spellEnd"/>
      <w:r>
        <w:t xml:space="preserve"> local services by using the following command. </w:t>
      </w:r>
    </w:p>
    <w:p w14:paraId="7027A617" w14:textId="6DFB1378" w:rsidR="009718D2" w:rsidRDefault="009718D2" w:rsidP="009718D2">
      <w:pPr>
        <w:rPr>
          <w:b/>
          <w:bCs/>
        </w:rPr>
      </w:pPr>
      <w:r>
        <w:t xml:space="preserve">                     </w:t>
      </w:r>
      <w:r w:rsidRPr="009718D2">
        <w:rPr>
          <w:b/>
          <w:bCs/>
          <w:highlight w:val="cyan"/>
        </w:rPr>
        <w:t>confluent local services start</w:t>
      </w:r>
    </w:p>
    <w:p w14:paraId="5426DD8D" w14:textId="6AF67775" w:rsidR="007F6B58" w:rsidRPr="007F6B58" w:rsidRDefault="007F6B58" w:rsidP="007F6B58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It will spin up the below application</w:t>
      </w:r>
      <w:r w:rsidR="003E3D64">
        <w:rPr>
          <w:b/>
          <w:bCs/>
        </w:rPr>
        <w:t>s</w:t>
      </w:r>
      <w:r>
        <w:rPr>
          <w:b/>
          <w:bCs/>
        </w:rPr>
        <w:t xml:space="preserve"> as per the screenshot below. </w:t>
      </w:r>
    </w:p>
    <w:p w14:paraId="28C32692" w14:textId="61AB8548" w:rsidR="007F6B58" w:rsidRDefault="007F6B58" w:rsidP="009718D2">
      <w:pPr>
        <w:rPr>
          <w:b/>
          <w:bCs/>
        </w:rPr>
      </w:pPr>
    </w:p>
    <w:p w14:paraId="0C24F79F" w14:textId="68F06895" w:rsidR="007F6B58" w:rsidRDefault="007F6B58" w:rsidP="009718D2">
      <w:pPr>
        <w:rPr>
          <w:b/>
          <w:bCs/>
        </w:rPr>
      </w:pPr>
      <w:r w:rsidRPr="007F6B58">
        <w:rPr>
          <w:b/>
          <w:bCs/>
        </w:rPr>
        <w:drawing>
          <wp:inline distT="0" distB="0" distL="0" distR="0" wp14:anchorId="69E8FF42" wp14:editId="036437ED">
            <wp:extent cx="5732145" cy="20878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2D32" w14:textId="079AE566" w:rsidR="009718D2" w:rsidRDefault="009718D2" w:rsidP="009718D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Test producer &amp; Consumer using below commands from console </w:t>
      </w:r>
    </w:p>
    <w:p w14:paraId="59157675" w14:textId="77777777" w:rsidR="009718D2" w:rsidRPr="009718D2" w:rsidRDefault="009718D2" w:rsidP="009718D2">
      <w:pPr>
        <w:rPr>
          <w:b/>
          <w:bCs/>
        </w:rPr>
      </w:pPr>
      <w:proofErr w:type="spellStart"/>
      <w:r w:rsidRPr="009718D2">
        <w:rPr>
          <w:b/>
          <w:bCs/>
        </w:rPr>
        <w:t>kafka</w:t>
      </w:r>
      <w:proofErr w:type="spellEnd"/>
      <w:r w:rsidRPr="009718D2">
        <w:rPr>
          <w:b/>
          <w:bCs/>
        </w:rPr>
        <w:t xml:space="preserve">-console-producer --topic </w:t>
      </w:r>
      <w:proofErr w:type="spellStart"/>
      <w:r w:rsidRPr="009718D2">
        <w:rPr>
          <w:b/>
          <w:bCs/>
        </w:rPr>
        <w:t>PricingView</w:t>
      </w:r>
      <w:proofErr w:type="spellEnd"/>
      <w:r w:rsidRPr="009718D2">
        <w:rPr>
          <w:b/>
          <w:bCs/>
        </w:rPr>
        <w:t xml:space="preserve"> --broker-list localhost:9092</w:t>
      </w:r>
    </w:p>
    <w:p w14:paraId="276E4C2F" w14:textId="77777777" w:rsidR="009718D2" w:rsidRPr="009718D2" w:rsidRDefault="009718D2" w:rsidP="009718D2">
      <w:pPr>
        <w:rPr>
          <w:b/>
          <w:bCs/>
        </w:rPr>
      </w:pPr>
      <w:r w:rsidRPr="009718D2">
        <w:rPr>
          <w:b/>
          <w:bCs/>
        </w:rPr>
        <w:t xml:space="preserve">  </w:t>
      </w:r>
    </w:p>
    <w:p w14:paraId="11887461" w14:textId="7A0364B0" w:rsidR="009718D2" w:rsidRDefault="009718D2" w:rsidP="009718D2">
      <w:pPr>
        <w:rPr>
          <w:b/>
          <w:bCs/>
        </w:rPr>
      </w:pPr>
      <w:r w:rsidRPr="009718D2">
        <w:rPr>
          <w:b/>
          <w:bCs/>
        </w:rPr>
        <w:t xml:space="preserve">  </w:t>
      </w:r>
      <w:proofErr w:type="spellStart"/>
      <w:r w:rsidRPr="009718D2">
        <w:rPr>
          <w:b/>
          <w:bCs/>
        </w:rPr>
        <w:t>kafka</w:t>
      </w:r>
      <w:proofErr w:type="spellEnd"/>
      <w:r w:rsidRPr="009718D2">
        <w:rPr>
          <w:b/>
          <w:bCs/>
        </w:rPr>
        <w:t xml:space="preserve">-console-consumer --topic </w:t>
      </w:r>
      <w:proofErr w:type="spellStart"/>
      <w:r w:rsidRPr="009718D2">
        <w:rPr>
          <w:b/>
          <w:bCs/>
        </w:rPr>
        <w:t>PricingView</w:t>
      </w:r>
      <w:proofErr w:type="spellEnd"/>
      <w:r w:rsidRPr="009718D2">
        <w:rPr>
          <w:b/>
          <w:bCs/>
        </w:rPr>
        <w:t xml:space="preserve"> --bootstrap-server localhost:9092 --from-beginning</w:t>
      </w:r>
    </w:p>
    <w:p w14:paraId="6F3ABD5A" w14:textId="3B7F2AFE" w:rsidR="009718D2" w:rsidRDefault="009718D2" w:rsidP="009718D2">
      <w:pPr>
        <w:rPr>
          <w:b/>
          <w:bCs/>
        </w:rPr>
      </w:pPr>
    </w:p>
    <w:p w14:paraId="18A13183" w14:textId="4A642030" w:rsidR="009718D2" w:rsidRDefault="006E1FBC" w:rsidP="009718D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Once test is done execute the below command to stop and destroy </w:t>
      </w:r>
      <w:proofErr w:type="spellStart"/>
      <w:r>
        <w:rPr>
          <w:b/>
          <w:bCs/>
        </w:rPr>
        <w:t>kafka</w:t>
      </w:r>
      <w:proofErr w:type="spellEnd"/>
      <w:r>
        <w:rPr>
          <w:b/>
          <w:bCs/>
        </w:rPr>
        <w:t xml:space="preserve"> instance </w:t>
      </w:r>
    </w:p>
    <w:p w14:paraId="4CAC8D0C" w14:textId="7F237C13" w:rsidR="006E1FBC" w:rsidRPr="006E1FBC" w:rsidRDefault="006E1FBC" w:rsidP="006E1FBC">
      <w:pPr>
        <w:spacing w:after="0" w:line="240" w:lineRule="auto"/>
        <w:rPr>
          <w:rFonts w:ascii="Roboto" w:eastAsia="Times New Roman" w:hAnsi="Roboto" w:cs="Times New Roman"/>
          <w:color w:val="FFFFFF"/>
          <w:sz w:val="21"/>
          <w:szCs w:val="21"/>
          <w:highlight w:val="cyan"/>
          <w:shd w:val="clear" w:color="auto" w:fill="181818"/>
          <w:lang w:val="en-GB" w:eastAsia="en-GB"/>
        </w:rPr>
      </w:pPr>
      <w:r>
        <w:rPr>
          <w:rFonts w:ascii="Roboto" w:eastAsia="Times New Roman" w:hAnsi="Roboto" w:cs="Times New Roman"/>
          <w:color w:val="FFFFFF"/>
          <w:sz w:val="21"/>
          <w:szCs w:val="21"/>
          <w:shd w:val="clear" w:color="auto" w:fill="181818"/>
          <w:lang w:val="en-GB" w:eastAsia="en-GB"/>
        </w:rPr>
        <w:t xml:space="preserve">               </w:t>
      </w:r>
      <w:r w:rsidRPr="006E1FBC">
        <w:rPr>
          <w:rFonts w:ascii="Roboto" w:eastAsia="Times New Roman" w:hAnsi="Roboto" w:cs="Times New Roman"/>
          <w:color w:val="FFFFFF"/>
          <w:sz w:val="21"/>
          <w:szCs w:val="21"/>
          <w:highlight w:val="cyan"/>
          <w:shd w:val="clear" w:color="auto" w:fill="181818"/>
          <w:lang w:val="en-GB" w:eastAsia="en-GB"/>
        </w:rPr>
        <w:t xml:space="preserve">confluent local services stop </w:t>
      </w:r>
    </w:p>
    <w:p w14:paraId="38CDEEF9" w14:textId="21A4CB82" w:rsidR="006E1FBC" w:rsidRDefault="006E1FBC" w:rsidP="006E1FBC">
      <w:pPr>
        <w:spacing w:after="0" w:line="240" w:lineRule="auto"/>
        <w:rPr>
          <w:rFonts w:ascii="Roboto" w:eastAsia="Times New Roman" w:hAnsi="Roboto" w:cs="Times New Roman"/>
          <w:color w:val="FFFFFF"/>
          <w:sz w:val="21"/>
          <w:szCs w:val="21"/>
          <w:shd w:val="clear" w:color="auto" w:fill="181818"/>
          <w:lang w:val="en-GB" w:eastAsia="en-GB"/>
        </w:rPr>
      </w:pPr>
      <w:r w:rsidRPr="006E1FBC">
        <w:rPr>
          <w:rFonts w:ascii="Roboto" w:eastAsia="Times New Roman" w:hAnsi="Roboto" w:cs="Times New Roman"/>
          <w:color w:val="FFFFFF"/>
          <w:sz w:val="21"/>
          <w:szCs w:val="21"/>
          <w:highlight w:val="cyan"/>
          <w:shd w:val="clear" w:color="auto" w:fill="181818"/>
          <w:lang w:val="en-GB" w:eastAsia="en-GB"/>
        </w:rPr>
        <w:t xml:space="preserve">               </w:t>
      </w:r>
      <w:r w:rsidRPr="006E1FBC">
        <w:rPr>
          <w:rFonts w:ascii="Roboto" w:eastAsia="Times New Roman" w:hAnsi="Roboto" w:cs="Times New Roman"/>
          <w:color w:val="FFFFFF"/>
          <w:sz w:val="21"/>
          <w:szCs w:val="21"/>
          <w:highlight w:val="cyan"/>
          <w:shd w:val="clear" w:color="auto" w:fill="181818"/>
          <w:lang w:val="en-GB" w:eastAsia="en-GB"/>
        </w:rPr>
        <w:t>confluent local destroy</w:t>
      </w:r>
    </w:p>
    <w:p w14:paraId="4A20017C" w14:textId="48E5C1EC" w:rsidR="006E1FBC" w:rsidRDefault="006E1FBC" w:rsidP="006E1FBC">
      <w:pPr>
        <w:spacing w:after="0" w:line="240" w:lineRule="auto"/>
        <w:rPr>
          <w:rFonts w:ascii="Roboto" w:eastAsia="Times New Roman" w:hAnsi="Roboto" w:cs="Times New Roman"/>
          <w:color w:val="FFFFFF"/>
          <w:sz w:val="21"/>
          <w:szCs w:val="21"/>
          <w:shd w:val="clear" w:color="auto" w:fill="181818"/>
          <w:lang w:val="en-GB" w:eastAsia="en-GB"/>
        </w:rPr>
      </w:pPr>
    </w:p>
    <w:p w14:paraId="314D4657" w14:textId="26EAB0A5" w:rsidR="006E1FBC" w:rsidRDefault="006E1FBC" w:rsidP="006E1FBC">
      <w:pPr>
        <w:spacing w:after="0" w:line="240" w:lineRule="auto"/>
        <w:rPr>
          <w:rFonts w:ascii="Roboto" w:eastAsia="Times New Roman" w:hAnsi="Roboto" w:cs="Times New Roman"/>
          <w:color w:val="FFFFFF"/>
          <w:sz w:val="21"/>
          <w:szCs w:val="21"/>
          <w:shd w:val="clear" w:color="auto" w:fill="181818"/>
          <w:lang w:val="en-GB" w:eastAsia="en-GB"/>
        </w:rPr>
      </w:pPr>
    </w:p>
    <w:p w14:paraId="14876404" w14:textId="7E33A162" w:rsidR="002B42BE" w:rsidRPr="002B42BE" w:rsidRDefault="002B42BE" w:rsidP="002B42BE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Note:-</w:t>
      </w:r>
      <w:proofErr w:type="gramEnd"/>
      <w:r>
        <w:rPr>
          <w:b/>
          <w:bCs/>
        </w:rPr>
        <w:t xml:space="preserve"> Once </w:t>
      </w:r>
      <w:proofErr w:type="spellStart"/>
      <w:r>
        <w:rPr>
          <w:b/>
          <w:bCs/>
        </w:rPr>
        <w:t>kafka</w:t>
      </w:r>
      <w:proofErr w:type="spellEnd"/>
      <w:r>
        <w:rPr>
          <w:b/>
          <w:bCs/>
        </w:rPr>
        <w:t xml:space="preserve"> local services are up and running, spark streaming has been used to  transform and consume the messages from producer which has been written in python. </w:t>
      </w:r>
    </w:p>
    <w:p w14:paraId="161E4B44" w14:textId="77777777" w:rsidR="002B42BE" w:rsidRPr="002B42BE" w:rsidRDefault="002B42BE" w:rsidP="002B42BE">
      <w:pPr>
        <w:pStyle w:val="ListParagraph"/>
        <w:numPr>
          <w:ilvl w:val="0"/>
          <w:numId w:val="8"/>
        </w:numPr>
        <w:spacing w:after="0" w:line="240" w:lineRule="auto"/>
        <w:rPr>
          <w:rFonts w:ascii="Roboto" w:eastAsia="Times New Roman" w:hAnsi="Roboto" w:cs="Times New Roman"/>
          <w:color w:val="FFFFFF"/>
          <w:sz w:val="21"/>
          <w:szCs w:val="21"/>
          <w:shd w:val="clear" w:color="auto" w:fill="181818"/>
          <w:lang w:val="en-GB" w:eastAsia="en-GB"/>
        </w:rPr>
      </w:pPr>
    </w:p>
    <w:p w14:paraId="743BD925" w14:textId="370659C0" w:rsidR="002B42BE" w:rsidRDefault="002B42BE" w:rsidP="006E1FBC">
      <w:pPr>
        <w:spacing w:after="0" w:line="240" w:lineRule="auto"/>
        <w:rPr>
          <w:rFonts w:ascii="Roboto" w:eastAsia="Times New Roman" w:hAnsi="Roboto" w:cs="Times New Roman"/>
          <w:color w:val="FFFFFF"/>
          <w:sz w:val="21"/>
          <w:szCs w:val="21"/>
          <w:shd w:val="clear" w:color="auto" w:fill="181818"/>
          <w:lang w:val="en-GB" w:eastAsia="en-GB"/>
        </w:rPr>
      </w:pPr>
    </w:p>
    <w:p w14:paraId="09ADF797" w14:textId="1DC3258A" w:rsidR="002B42BE" w:rsidRDefault="002B42BE" w:rsidP="002B42BE">
      <w:pPr>
        <w:rPr>
          <w:b/>
          <w:bCs/>
          <w:u w:val="single"/>
          <w:lang w:val="en-GB" w:eastAsia="en-GB"/>
        </w:rPr>
      </w:pPr>
      <w:r w:rsidRPr="002B42BE">
        <w:rPr>
          <w:b/>
          <w:bCs/>
          <w:u w:val="single"/>
          <w:lang w:val="en-GB" w:eastAsia="en-GB"/>
        </w:rPr>
        <w:t>SPARK SETUP IN PYCHARM</w:t>
      </w:r>
      <w:r>
        <w:rPr>
          <w:b/>
          <w:bCs/>
          <w:u w:val="single"/>
          <w:lang w:val="en-GB" w:eastAsia="en-GB"/>
        </w:rPr>
        <w:t>:</w:t>
      </w:r>
    </w:p>
    <w:p w14:paraId="6283D933" w14:textId="773070F6" w:rsidR="002B42BE" w:rsidRDefault="002B42BE" w:rsidP="002B42BE">
      <w:pPr>
        <w:rPr>
          <w:b/>
          <w:bCs/>
          <w:u w:val="single"/>
          <w:lang w:val="en-GB" w:eastAsia="en-GB"/>
        </w:rPr>
      </w:pPr>
    </w:p>
    <w:p w14:paraId="186A7BBD" w14:textId="4873DB5F" w:rsidR="002B42BE" w:rsidRDefault="00FE290C" w:rsidP="00FE290C">
      <w:pPr>
        <w:pStyle w:val="ListParagraph"/>
        <w:numPr>
          <w:ilvl w:val="0"/>
          <w:numId w:val="8"/>
        </w:numPr>
        <w:rPr>
          <w:lang w:val="en-GB" w:eastAsia="en-GB"/>
        </w:rPr>
      </w:pPr>
      <w:r w:rsidRPr="00FE290C">
        <w:rPr>
          <w:lang w:val="en-GB" w:eastAsia="en-GB"/>
        </w:rPr>
        <w:t xml:space="preserve">Set up </w:t>
      </w:r>
      <w:proofErr w:type="spellStart"/>
      <w:r w:rsidRPr="00FE290C">
        <w:rPr>
          <w:lang w:val="en-GB" w:eastAsia="en-GB"/>
        </w:rPr>
        <w:t>pycharm</w:t>
      </w:r>
      <w:proofErr w:type="spellEnd"/>
      <w:r w:rsidRPr="00FE290C">
        <w:rPr>
          <w:lang w:val="en-GB" w:eastAsia="en-GB"/>
        </w:rPr>
        <w:t xml:space="preserve"> projects </w:t>
      </w:r>
      <w:r>
        <w:rPr>
          <w:lang w:val="en-GB" w:eastAsia="en-GB"/>
        </w:rPr>
        <w:t>folder for the spark streaming projects.</w:t>
      </w:r>
    </w:p>
    <w:p w14:paraId="1FB3A3EE" w14:textId="61C411F9" w:rsidR="00FE290C" w:rsidRDefault="00FE290C" w:rsidP="00FE290C">
      <w:pPr>
        <w:pStyle w:val="ListParagraph"/>
        <w:numPr>
          <w:ilvl w:val="0"/>
          <w:numId w:val="8"/>
        </w:numPr>
        <w:rPr>
          <w:lang w:val="en-GB" w:eastAsia="en-GB"/>
        </w:rPr>
      </w:pPr>
      <w:r>
        <w:rPr>
          <w:lang w:val="en-GB" w:eastAsia="en-GB"/>
        </w:rPr>
        <w:t xml:space="preserve">Set up the python and spark interpreter by installing required packages. </w:t>
      </w:r>
    </w:p>
    <w:p w14:paraId="39F26BB6" w14:textId="38857A3F" w:rsidR="00FE290C" w:rsidRDefault="00FE290C" w:rsidP="00FE290C">
      <w:pPr>
        <w:rPr>
          <w:lang w:val="en-GB" w:eastAsia="en-GB"/>
        </w:rPr>
      </w:pPr>
      <w:r w:rsidRPr="00FE290C">
        <w:rPr>
          <w:lang w:val="en-GB" w:eastAsia="en-GB"/>
        </w:rPr>
        <w:lastRenderedPageBreak/>
        <w:drawing>
          <wp:inline distT="0" distB="0" distL="0" distR="0" wp14:anchorId="117E9851" wp14:editId="76CD2EB3">
            <wp:extent cx="5732145" cy="2941955"/>
            <wp:effectExtent l="0" t="0" r="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80B" w14:textId="300300F0" w:rsidR="00FE290C" w:rsidRDefault="00FE290C" w:rsidP="00FE290C">
      <w:pPr>
        <w:rPr>
          <w:lang w:val="en-GB" w:eastAsia="en-GB"/>
        </w:rPr>
      </w:pPr>
    </w:p>
    <w:p w14:paraId="7E47C33C" w14:textId="6E883CAD" w:rsidR="00FE290C" w:rsidRPr="00FE290C" w:rsidRDefault="00FE290C" w:rsidP="00FE290C">
      <w:pPr>
        <w:pStyle w:val="ListParagraph"/>
        <w:numPr>
          <w:ilvl w:val="0"/>
          <w:numId w:val="11"/>
        </w:numPr>
        <w:rPr>
          <w:lang w:val="en-GB" w:eastAsia="en-GB"/>
        </w:rPr>
      </w:pPr>
      <w:r>
        <w:rPr>
          <w:lang w:val="en-GB" w:eastAsia="en-GB"/>
        </w:rPr>
        <w:t xml:space="preserve">Download Spark </w:t>
      </w:r>
      <w:r w:rsidR="00397E82">
        <w:rPr>
          <w:lang w:val="en-GB" w:eastAsia="en-GB"/>
        </w:rPr>
        <w:t xml:space="preserve">from Apache spark website and unzip it. Import below mention libraries (py4j &amp; </w:t>
      </w:r>
      <w:proofErr w:type="spellStart"/>
      <w:r w:rsidR="00397E82">
        <w:rPr>
          <w:lang w:val="en-GB" w:eastAsia="en-GB"/>
        </w:rPr>
        <w:t>pyspark</w:t>
      </w:r>
      <w:proofErr w:type="spellEnd"/>
      <w:r w:rsidR="00397E82">
        <w:rPr>
          <w:lang w:val="en-GB" w:eastAsia="en-GB"/>
        </w:rPr>
        <w:t xml:space="preserve"> zip to the project structure. </w:t>
      </w:r>
    </w:p>
    <w:p w14:paraId="62FBC2FD" w14:textId="6F7440E5" w:rsidR="00FE290C" w:rsidRDefault="00FE290C" w:rsidP="00FE290C">
      <w:pPr>
        <w:rPr>
          <w:lang w:val="en-GB" w:eastAsia="en-GB"/>
        </w:rPr>
      </w:pPr>
    </w:p>
    <w:p w14:paraId="59EA7AFD" w14:textId="56984F74" w:rsidR="00FE290C" w:rsidRDefault="00FE290C" w:rsidP="00FE290C">
      <w:pPr>
        <w:rPr>
          <w:lang w:val="en-GB" w:eastAsia="en-GB"/>
        </w:rPr>
      </w:pPr>
      <w:r w:rsidRPr="00FE290C">
        <w:rPr>
          <w:lang w:val="en-GB" w:eastAsia="en-GB"/>
        </w:rPr>
        <w:drawing>
          <wp:inline distT="0" distB="0" distL="0" distR="0" wp14:anchorId="00CB7548" wp14:editId="363B73F9">
            <wp:extent cx="5732145" cy="235458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FF64" w14:textId="554E6888" w:rsidR="000B34B9" w:rsidRDefault="000B34B9" w:rsidP="00FE290C">
      <w:pPr>
        <w:rPr>
          <w:lang w:val="en-GB" w:eastAsia="en-GB"/>
        </w:rPr>
      </w:pPr>
    </w:p>
    <w:p w14:paraId="3C0D1501" w14:textId="3C242B54" w:rsidR="000B34B9" w:rsidRDefault="000B34B9" w:rsidP="000B34B9">
      <w:pPr>
        <w:pStyle w:val="ListParagraph"/>
        <w:numPr>
          <w:ilvl w:val="0"/>
          <w:numId w:val="11"/>
        </w:numPr>
        <w:rPr>
          <w:lang w:val="en-GB" w:eastAsia="en-GB"/>
        </w:rPr>
      </w:pPr>
      <w:r>
        <w:rPr>
          <w:lang w:val="en-GB" w:eastAsia="en-GB"/>
        </w:rPr>
        <w:t xml:space="preserve">Start the </w:t>
      </w:r>
      <w:proofErr w:type="spellStart"/>
      <w:r>
        <w:rPr>
          <w:lang w:val="en-GB" w:eastAsia="en-GB"/>
        </w:rPr>
        <w:t>kafka</w:t>
      </w:r>
      <w:proofErr w:type="spellEnd"/>
      <w:r>
        <w:rPr>
          <w:lang w:val="en-GB" w:eastAsia="en-GB"/>
        </w:rPr>
        <w:t xml:space="preserve"> application on local host as mentioned earlier. </w:t>
      </w:r>
    </w:p>
    <w:p w14:paraId="75BDFD35" w14:textId="7C560767" w:rsidR="000B34B9" w:rsidRDefault="000B34B9" w:rsidP="000B34B9">
      <w:pPr>
        <w:pStyle w:val="ListParagraph"/>
        <w:numPr>
          <w:ilvl w:val="0"/>
          <w:numId w:val="11"/>
        </w:numPr>
        <w:rPr>
          <w:lang w:val="en-GB" w:eastAsia="en-GB"/>
        </w:rPr>
      </w:pPr>
      <w:r>
        <w:rPr>
          <w:lang w:val="en-GB" w:eastAsia="en-GB"/>
        </w:rPr>
        <w:t>Create a Kafka producer .</w:t>
      </w:r>
      <w:proofErr w:type="spellStart"/>
      <w:r>
        <w:rPr>
          <w:lang w:val="en-GB" w:eastAsia="en-GB"/>
        </w:rPr>
        <w:t>py</w:t>
      </w:r>
      <w:proofErr w:type="spellEnd"/>
      <w:r>
        <w:rPr>
          <w:lang w:val="en-GB" w:eastAsia="en-GB"/>
        </w:rPr>
        <w:t xml:space="preserve"> program to connect to </w:t>
      </w:r>
      <w:proofErr w:type="spellStart"/>
      <w:r>
        <w:rPr>
          <w:lang w:val="en-GB" w:eastAsia="en-GB"/>
        </w:rPr>
        <w:t>kafka</w:t>
      </w:r>
      <w:proofErr w:type="spellEnd"/>
      <w:r>
        <w:rPr>
          <w:lang w:val="en-GB" w:eastAsia="en-GB"/>
        </w:rPr>
        <w:t xml:space="preserve"> producer running on localhost </w:t>
      </w:r>
      <w:r w:rsidR="0018516E">
        <w:rPr>
          <w:lang w:val="en-GB" w:eastAsia="en-GB"/>
        </w:rPr>
        <w:t xml:space="preserve">to </w:t>
      </w:r>
      <w:r>
        <w:rPr>
          <w:lang w:val="en-GB" w:eastAsia="en-GB"/>
        </w:rPr>
        <w:t xml:space="preserve">produce </w:t>
      </w:r>
      <w:proofErr w:type="spellStart"/>
      <w:r w:rsidR="0018516E">
        <w:rPr>
          <w:lang w:val="en-GB" w:eastAsia="en-GB"/>
        </w:rPr>
        <w:t>json</w:t>
      </w:r>
      <w:proofErr w:type="spellEnd"/>
      <w:r w:rsidR="0018516E">
        <w:rPr>
          <w:lang w:val="en-GB" w:eastAsia="en-GB"/>
        </w:rPr>
        <w:t xml:space="preserve"> messages to </w:t>
      </w:r>
      <w:proofErr w:type="spellStart"/>
      <w:r w:rsidR="0018516E">
        <w:rPr>
          <w:lang w:val="en-GB" w:eastAsia="en-GB"/>
        </w:rPr>
        <w:t>kafka</w:t>
      </w:r>
      <w:proofErr w:type="spellEnd"/>
      <w:r w:rsidR="0018516E">
        <w:rPr>
          <w:lang w:val="en-GB" w:eastAsia="en-GB"/>
        </w:rPr>
        <w:t xml:space="preserve"> topic constantly. </w:t>
      </w:r>
    </w:p>
    <w:p w14:paraId="404EC123" w14:textId="54D25162" w:rsidR="0018516E" w:rsidRDefault="0018516E" w:rsidP="0018516E">
      <w:pPr>
        <w:rPr>
          <w:lang w:val="en-GB" w:eastAsia="en-GB"/>
        </w:rPr>
      </w:pPr>
    </w:p>
    <w:p w14:paraId="2388ECB4" w14:textId="5BC1FCBF" w:rsidR="0018516E" w:rsidRDefault="0018516E" w:rsidP="0018516E">
      <w:pPr>
        <w:rPr>
          <w:lang w:val="en-GB" w:eastAsia="en-GB"/>
        </w:rPr>
      </w:pPr>
      <w:r w:rsidRPr="0018516E">
        <w:rPr>
          <w:lang w:val="en-GB" w:eastAsia="en-GB"/>
        </w:rPr>
        <w:lastRenderedPageBreak/>
        <w:drawing>
          <wp:inline distT="0" distB="0" distL="0" distR="0" wp14:anchorId="1F6D657E" wp14:editId="5674D952">
            <wp:extent cx="5732145" cy="36677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230C" w14:textId="148A3D2D" w:rsidR="0018516E" w:rsidRDefault="0018516E" w:rsidP="0018516E">
      <w:pPr>
        <w:pStyle w:val="ListParagraph"/>
        <w:numPr>
          <w:ilvl w:val="0"/>
          <w:numId w:val="12"/>
        </w:numPr>
        <w:rPr>
          <w:lang w:val="en-GB" w:eastAsia="en-GB"/>
        </w:rPr>
      </w:pPr>
      <w:r>
        <w:rPr>
          <w:lang w:val="en-GB" w:eastAsia="en-GB"/>
        </w:rPr>
        <w:t>Create a spark-</w:t>
      </w:r>
      <w:proofErr w:type="gramStart"/>
      <w:r>
        <w:rPr>
          <w:lang w:val="en-GB" w:eastAsia="en-GB"/>
        </w:rPr>
        <w:t>streaming  .</w:t>
      </w:r>
      <w:proofErr w:type="spellStart"/>
      <w:proofErr w:type="gramEnd"/>
      <w:r>
        <w:rPr>
          <w:lang w:val="en-GB" w:eastAsia="en-GB"/>
        </w:rPr>
        <w:t>py</w:t>
      </w:r>
      <w:proofErr w:type="spellEnd"/>
      <w:r>
        <w:rPr>
          <w:lang w:val="en-GB" w:eastAsia="en-GB"/>
        </w:rPr>
        <w:t xml:space="preserve"> program to connect to the </w:t>
      </w:r>
      <w:proofErr w:type="spellStart"/>
      <w:r>
        <w:rPr>
          <w:lang w:val="en-GB" w:eastAsia="en-GB"/>
        </w:rPr>
        <w:t>kafka</w:t>
      </w:r>
      <w:proofErr w:type="spellEnd"/>
      <w:r>
        <w:rPr>
          <w:lang w:val="en-GB" w:eastAsia="en-GB"/>
        </w:rPr>
        <w:t xml:space="preserve"> topic to consume and transform the </w:t>
      </w:r>
      <w:r w:rsidR="00B60CE3">
        <w:rPr>
          <w:lang w:val="en-GB" w:eastAsia="en-GB"/>
        </w:rPr>
        <w:t xml:space="preserve">streaming </w:t>
      </w:r>
      <w:r w:rsidR="00B60CE3">
        <w:rPr>
          <w:lang w:val="en-GB" w:eastAsia="en-GB"/>
        </w:rPr>
        <w:t xml:space="preserve">messages produced to the topic. </w:t>
      </w:r>
      <w:r w:rsidR="00B60CE3" w:rsidRPr="0018516E">
        <w:rPr>
          <w:lang w:val="en-GB" w:eastAsia="en-GB"/>
        </w:rPr>
        <w:drawing>
          <wp:inline distT="0" distB="0" distL="0" distR="0" wp14:anchorId="378E5ADB" wp14:editId="751F627E">
            <wp:extent cx="4838700" cy="4161700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471" cy="41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 w:eastAsia="en-GB"/>
        </w:rPr>
        <w:t xml:space="preserve"> </w:t>
      </w:r>
    </w:p>
    <w:p w14:paraId="7255A436" w14:textId="1700D0E7" w:rsidR="0018516E" w:rsidRDefault="0018516E" w:rsidP="0018516E">
      <w:pPr>
        <w:rPr>
          <w:lang w:val="en-GB" w:eastAsia="en-GB"/>
        </w:rPr>
      </w:pPr>
    </w:p>
    <w:p w14:paraId="32541F6D" w14:textId="6046749C" w:rsidR="00B25845" w:rsidRDefault="00B25845" w:rsidP="0018516E">
      <w:pPr>
        <w:rPr>
          <w:lang w:val="en-GB" w:eastAsia="en-GB"/>
        </w:rPr>
      </w:pPr>
    </w:p>
    <w:p w14:paraId="09F4609D" w14:textId="17AFF283" w:rsidR="00B25845" w:rsidRPr="001E1901" w:rsidRDefault="001E1901" w:rsidP="001E1901">
      <w:pPr>
        <w:pStyle w:val="ListParagraph"/>
        <w:numPr>
          <w:ilvl w:val="0"/>
          <w:numId w:val="12"/>
        </w:numPr>
        <w:rPr>
          <w:lang w:val="en-GB" w:eastAsia="en-GB"/>
        </w:rPr>
      </w:pPr>
      <w:r>
        <w:rPr>
          <w:lang w:val="en-GB" w:eastAsia="en-GB"/>
        </w:rPr>
        <w:t xml:space="preserve">Below screenshot showing aggregation of the streaming messages which has been printed to the console. </w:t>
      </w:r>
    </w:p>
    <w:p w14:paraId="30DD3500" w14:textId="7C449400" w:rsidR="00B60CE3" w:rsidRPr="0018516E" w:rsidRDefault="00B60CE3" w:rsidP="0018516E">
      <w:pPr>
        <w:rPr>
          <w:lang w:val="en-GB" w:eastAsia="en-GB"/>
        </w:rPr>
      </w:pPr>
    </w:p>
    <w:p w14:paraId="1B6F1E5B" w14:textId="6B0F04B8" w:rsidR="0018516E" w:rsidRPr="0018516E" w:rsidRDefault="00B60CE3" w:rsidP="0018516E">
      <w:pPr>
        <w:rPr>
          <w:lang w:val="en-GB" w:eastAsia="en-GB"/>
        </w:rPr>
      </w:pPr>
      <w:r w:rsidRPr="00B60CE3">
        <w:rPr>
          <w:lang w:val="en-GB" w:eastAsia="en-GB"/>
        </w:rPr>
        <w:drawing>
          <wp:inline distT="0" distB="0" distL="0" distR="0" wp14:anchorId="3A34E5B4" wp14:editId="03F724C7">
            <wp:extent cx="5732145" cy="64027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D518" w14:textId="60D6DEDF" w:rsidR="002B42BE" w:rsidRDefault="002B42BE" w:rsidP="002B42BE">
      <w:pPr>
        <w:rPr>
          <w:b/>
          <w:bCs/>
          <w:u w:val="single"/>
          <w:lang w:val="en-GB" w:eastAsia="en-GB"/>
        </w:rPr>
      </w:pPr>
    </w:p>
    <w:p w14:paraId="2E30F318" w14:textId="77777777" w:rsidR="002B42BE" w:rsidRPr="002B42BE" w:rsidRDefault="002B42BE" w:rsidP="002B42BE">
      <w:pPr>
        <w:rPr>
          <w:b/>
          <w:bCs/>
          <w:u w:val="single"/>
          <w:lang w:val="en-GB" w:eastAsia="en-GB"/>
        </w:rPr>
      </w:pPr>
    </w:p>
    <w:p w14:paraId="6BEA3613" w14:textId="767E32F1" w:rsidR="006E1FBC" w:rsidRDefault="006E1FBC" w:rsidP="006E1FBC">
      <w:pPr>
        <w:rPr>
          <w:b/>
          <w:bCs/>
        </w:rPr>
      </w:pPr>
    </w:p>
    <w:p w14:paraId="62752C07" w14:textId="4426F8B6" w:rsidR="00A92743" w:rsidRDefault="00A92743" w:rsidP="006E1FBC">
      <w:pPr>
        <w:rPr>
          <w:b/>
          <w:bCs/>
        </w:rPr>
      </w:pPr>
    </w:p>
    <w:p w14:paraId="262034BC" w14:textId="34ADA881" w:rsidR="00A92743" w:rsidRDefault="00A92743" w:rsidP="006E1FBC">
      <w:pPr>
        <w:rPr>
          <w:b/>
          <w:bCs/>
          <w:u w:val="single"/>
        </w:rPr>
      </w:pPr>
      <w:proofErr w:type="gramStart"/>
      <w:r w:rsidRPr="00A92743">
        <w:rPr>
          <w:b/>
          <w:bCs/>
          <w:u w:val="single"/>
        </w:rPr>
        <w:lastRenderedPageBreak/>
        <w:t>METHOD:-</w:t>
      </w:r>
      <w:proofErr w:type="gramEnd"/>
      <w:r w:rsidRPr="00A92743">
        <w:rPr>
          <w:b/>
          <w:bCs/>
          <w:u w:val="single"/>
        </w:rPr>
        <w:t>2</w:t>
      </w:r>
    </w:p>
    <w:p w14:paraId="05262D6A" w14:textId="24A8F91A" w:rsidR="00A92743" w:rsidRDefault="00A92743" w:rsidP="006E1FBC">
      <w:pPr>
        <w:rPr>
          <w:b/>
          <w:bCs/>
          <w:u w:val="single"/>
        </w:rPr>
      </w:pPr>
    </w:p>
    <w:p w14:paraId="0F2111E6" w14:textId="37C55216" w:rsidR="00A92743" w:rsidRDefault="00A22BB4" w:rsidP="006E1F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Using docker container: </w:t>
      </w:r>
    </w:p>
    <w:p w14:paraId="27EAD66F" w14:textId="77311BE4" w:rsidR="00A22BB4" w:rsidRDefault="00A22BB4" w:rsidP="006E1FBC">
      <w:pPr>
        <w:rPr>
          <w:b/>
          <w:bCs/>
          <w:u w:val="single"/>
        </w:rPr>
      </w:pPr>
    </w:p>
    <w:p w14:paraId="3207E32E" w14:textId="5143E3F8" w:rsidR="00A22BB4" w:rsidRDefault="00A22BB4" w:rsidP="00A22BB4">
      <w:pPr>
        <w:pStyle w:val="ListParagraph"/>
        <w:numPr>
          <w:ilvl w:val="0"/>
          <w:numId w:val="13"/>
        </w:numPr>
      </w:pPr>
      <w:r>
        <w:t>Download docker desktop.</w:t>
      </w:r>
    </w:p>
    <w:p w14:paraId="348D8F04" w14:textId="4B01D4DC" w:rsidR="00A22BB4" w:rsidRPr="00A22BB4" w:rsidRDefault="00A22BB4" w:rsidP="00A22BB4">
      <w:pPr>
        <w:pStyle w:val="ListParagraph"/>
        <w:numPr>
          <w:ilvl w:val="0"/>
          <w:numId w:val="13"/>
        </w:numPr>
      </w:pPr>
      <w:r>
        <w:t xml:space="preserve">And then download </w:t>
      </w:r>
      <w:proofErr w:type="spellStart"/>
      <w:r>
        <w:t>aws</w:t>
      </w:r>
      <w:proofErr w:type="spellEnd"/>
      <w:r>
        <w:t>-glue-lib, cp-</w:t>
      </w:r>
      <w:proofErr w:type="spellStart"/>
      <w:r>
        <w:t>kafka</w:t>
      </w:r>
      <w:proofErr w:type="spellEnd"/>
      <w:r>
        <w:t xml:space="preserve"> and </w:t>
      </w:r>
      <w:r w:rsidR="001C7409">
        <w:t>cp-zookeeper docker images from docker hub.</w:t>
      </w:r>
    </w:p>
    <w:p w14:paraId="65FD7F64" w14:textId="490D169D" w:rsidR="00A22BB4" w:rsidRDefault="00A22BB4" w:rsidP="006E1FBC">
      <w:pPr>
        <w:rPr>
          <w:b/>
          <w:bCs/>
          <w:u w:val="single"/>
        </w:rPr>
      </w:pPr>
    </w:p>
    <w:p w14:paraId="16296579" w14:textId="204FC68D" w:rsidR="00A22BB4" w:rsidRDefault="00A22BB4" w:rsidP="006E1FBC">
      <w:pPr>
        <w:rPr>
          <w:b/>
          <w:bCs/>
          <w:u w:val="single"/>
        </w:rPr>
      </w:pPr>
      <w:r w:rsidRPr="00A22BB4">
        <w:rPr>
          <w:b/>
          <w:bCs/>
          <w:u w:val="single"/>
        </w:rPr>
        <w:drawing>
          <wp:inline distT="0" distB="0" distL="0" distR="0" wp14:anchorId="6A876087" wp14:editId="410A0096">
            <wp:extent cx="5732145" cy="2433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E5C4" w14:textId="7EFB622C" w:rsidR="001C7409" w:rsidRDefault="001C7409" w:rsidP="006E1FBC">
      <w:pPr>
        <w:rPr>
          <w:b/>
          <w:bCs/>
          <w:u w:val="single"/>
        </w:rPr>
      </w:pPr>
    </w:p>
    <w:p w14:paraId="0CF22740" w14:textId="7F60DF5A" w:rsidR="001C7409" w:rsidRPr="001C7409" w:rsidRDefault="001C7409" w:rsidP="001C7409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t xml:space="preserve">Use Docker pull command to pull the images mentioned above. </w:t>
      </w:r>
    </w:p>
    <w:p w14:paraId="426574F5" w14:textId="67687CBB" w:rsidR="001C7409" w:rsidRPr="001C7409" w:rsidRDefault="001C7409" w:rsidP="001C7409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t xml:space="preserve">Then run zookeeper, </w:t>
      </w:r>
      <w:proofErr w:type="spellStart"/>
      <w:r>
        <w:t>kafka</w:t>
      </w:r>
      <w:proofErr w:type="spellEnd"/>
      <w:r>
        <w:t xml:space="preserve"> and </w:t>
      </w:r>
      <w:proofErr w:type="spellStart"/>
      <w:r>
        <w:t>gluelib</w:t>
      </w:r>
      <w:proofErr w:type="spellEnd"/>
      <w:r>
        <w:t xml:space="preserve"> using docker run command which will create respective containers. </w:t>
      </w:r>
    </w:p>
    <w:p w14:paraId="2E86107D" w14:textId="27FB97E7" w:rsidR="001C7409" w:rsidRDefault="001C7409" w:rsidP="001C7409">
      <w:pPr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docker run -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itd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-p 8888:8888 -p 4040:4040 -e DISABLE_SSL="true" -v ~</w:t>
      </w:r>
      <w:proofErr w:type="gram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/.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aws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:/root/.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aws</w:t>
      </w:r>
      <w:proofErr w:type="gram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:ro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--name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glue_jupyter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amazon/aws-glue-libs:glue_libs_3.0.0_image_01 /home/glue_user/jupyter/jupyter_start.sh</w:t>
      </w:r>
    </w:p>
    <w:p w14:paraId="79FF4425" w14:textId="20006754" w:rsidR="001C7409" w:rsidRDefault="001C7409" w:rsidP="001C7409">
      <w:pPr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33977F39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docker </w:t>
      </w:r>
      <w:proofErr w:type="gram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run -d</w:t>
      </w:r>
      <w:proofErr w:type="gram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\</w:t>
      </w:r>
    </w:p>
    <w:p w14:paraId="55F881DA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--net=host \</w:t>
      </w:r>
    </w:p>
    <w:p w14:paraId="399A615C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--name=zookeeper \</w:t>
      </w:r>
    </w:p>
    <w:p w14:paraId="7295E61A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-e ZOOKEEPER_CLIENT_PORT=32181 \</w:t>
      </w:r>
    </w:p>
    <w:p w14:paraId="7BA971EC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-e ZOOKEEPER_TICK_TIME=2000 \</w:t>
      </w:r>
    </w:p>
    <w:p w14:paraId="4A88CC98" w14:textId="036F8800" w:rsidR="008F49AC" w:rsidRDefault="008F49AC" w:rsidP="008F49AC">
      <w:pPr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confluentinc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/cp-zookeeper:3.0.0</w:t>
      </w:r>
    </w:p>
    <w:p w14:paraId="68C10C30" w14:textId="1797315C" w:rsidR="008F49AC" w:rsidRDefault="008F49AC" w:rsidP="008F49AC">
      <w:pPr>
        <w:rPr>
          <w:b/>
          <w:bCs/>
          <w:u w:val="single"/>
        </w:rPr>
      </w:pPr>
    </w:p>
    <w:p w14:paraId="1E4D530B" w14:textId="17777E74" w:rsidR="008F49AC" w:rsidRDefault="008F49AC" w:rsidP="008F49AC">
      <w:pPr>
        <w:rPr>
          <w:b/>
          <w:bCs/>
          <w:u w:val="single"/>
        </w:rPr>
      </w:pPr>
    </w:p>
    <w:p w14:paraId="43DD6BFB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lastRenderedPageBreak/>
        <w:t xml:space="preserve">docker </w:t>
      </w:r>
      <w:proofErr w:type="gram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run -d</w:t>
      </w:r>
      <w:proofErr w:type="gram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\</w:t>
      </w:r>
    </w:p>
    <w:p w14:paraId="208456ED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--net=host \</w:t>
      </w:r>
    </w:p>
    <w:p w14:paraId="1007744E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--name=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kafka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\</w:t>
      </w:r>
    </w:p>
    <w:p w14:paraId="09057C47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-e KAFKA_ZOOKEEPER_CONNECT=localhost:32181 \</w:t>
      </w:r>
    </w:p>
    <w:p w14:paraId="327D5C27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-e KAFKA_ADVERTISED_LISTENERS=PLAINTEXT://localhost:29092 \</w:t>
      </w:r>
    </w:p>
    <w:p w14:paraId="5E3AD71F" w14:textId="67EF03B7" w:rsidR="008F49AC" w:rsidRDefault="008F49AC" w:rsidP="008F49AC">
      <w:pPr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confluentinc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/cp-kafka:3.0.0</w:t>
      </w:r>
    </w:p>
    <w:p w14:paraId="576E766B" w14:textId="43C1D923" w:rsidR="008F49AC" w:rsidRDefault="008F49AC" w:rsidP="008F49AC">
      <w:pPr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7EB3EDA0" w14:textId="57B01221" w:rsidR="008F49AC" w:rsidRDefault="008F49AC" w:rsidP="008F49AC">
      <w:pPr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016C474B" w14:textId="77777777" w:rsidR="008F49AC" w:rsidRDefault="008F49AC" w:rsidP="008F49AC">
      <w:pPr>
        <w:autoSpaceDE w:val="0"/>
        <w:autoSpaceDN w:val="0"/>
        <w:adjustRightInd w:val="0"/>
        <w:spacing w:after="40" w:line="240" w:lineRule="auto"/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</w:pPr>
      <w:r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  <w:t>Test that the broker is working fine</w:t>
      </w:r>
    </w:p>
    <w:p w14:paraId="31F7BBDF" w14:textId="77777777" w:rsidR="008F49AC" w:rsidRDefault="008F49AC" w:rsidP="008F49AC">
      <w:pPr>
        <w:autoSpaceDE w:val="0"/>
        <w:autoSpaceDN w:val="0"/>
        <w:adjustRightInd w:val="0"/>
        <w:spacing w:after="40" w:line="240" w:lineRule="auto"/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</w:pPr>
      <w:proofErr w:type="spellStart"/>
      <w:r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  <w:t>i</w:t>
      </w:r>
      <w:proofErr w:type="spellEnd"/>
      <w:r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  <w:t>. Create a topic</w:t>
      </w:r>
    </w:p>
    <w:p w14:paraId="07EF39A0" w14:textId="6145E2F2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docker run --net=host --rm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confluentinc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/cp-kafka:3.0.0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kafka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-topics --create --topic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testtopic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--partitions 1 --replication-factor 1 --if-not-exists --zookeeper localhost:32181</w:t>
      </w:r>
    </w:p>
    <w:p w14:paraId="7F826568" w14:textId="77777777" w:rsidR="008F49AC" w:rsidRDefault="008F49AC" w:rsidP="008F49AC">
      <w:pPr>
        <w:autoSpaceDE w:val="0"/>
        <w:autoSpaceDN w:val="0"/>
        <w:adjustRightInd w:val="0"/>
        <w:spacing w:after="40" w:line="240" w:lineRule="auto"/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</w:pPr>
    </w:p>
    <w:p w14:paraId="48794AC4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70362CB9" w14:textId="77777777" w:rsidR="008F49AC" w:rsidRDefault="008F49AC" w:rsidP="008F49AC">
      <w:pPr>
        <w:autoSpaceDE w:val="0"/>
        <w:autoSpaceDN w:val="0"/>
        <w:adjustRightInd w:val="0"/>
        <w:spacing w:after="40" w:line="240" w:lineRule="auto"/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</w:pPr>
      <w:r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  <w:t>You should see</w:t>
      </w:r>
    </w:p>
    <w:p w14:paraId="695EA825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Created topic "foo".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</w:r>
    </w:p>
    <w:p w14:paraId="6F6585DB" w14:textId="77777777" w:rsidR="008F49AC" w:rsidRDefault="008F49AC" w:rsidP="008F49AC">
      <w:pPr>
        <w:autoSpaceDE w:val="0"/>
        <w:autoSpaceDN w:val="0"/>
        <w:adjustRightInd w:val="0"/>
        <w:spacing w:after="40" w:line="240" w:lineRule="auto"/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</w:pPr>
      <w:r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  <w:t>ii. Verify that the topic is created successfully</w:t>
      </w:r>
    </w:p>
    <w:p w14:paraId="24CD0A69" w14:textId="177D36CA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docker run --net=host --rm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confluentinc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/cp-kafka:3.0.0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kafka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-topics --describe --topic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testtopic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--zookeeper localhost:32181</w:t>
      </w:r>
    </w:p>
    <w:p w14:paraId="69152EB1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6CAD2041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48BB434A" w14:textId="77777777" w:rsidR="008F49AC" w:rsidRDefault="008F49AC" w:rsidP="008F49AC">
      <w:pPr>
        <w:autoSpaceDE w:val="0"/>
        <w:autoSpaceDN w:val="0"/>
        <w:adjustRightInd w:val="0"/>
        <w:spacing w:after="40" w:line="240" w:lineRule="auto"/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</w:pPr>
      <w:r>
        <w:rPr>
          <w:rFonts w:ascii="AppleSystemUIFontBold" w:hAnsi="AppleSystemUIFontBold" w:cs="AppleSystemUIFontBold"/>
          <w:b/>
          <w:bCs/>
          <w:color w:val="auto"/>
          <w:sz w:val="28"/>
          <w:szCs w:val="28"/>
          <w:lang w:val="en-GB"/>
        </w:rPr>
        <w:t>You should see</w:t>
      </w:r>
    </w:p>
    <w:p w14:paraId="53115A74" w14:textId="6A764E72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Topic:</w:t>
      </w:r>
      <w:r w:rsidRPr="008F49AC"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testtopic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PartitionCount:1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ReplicationFactor:1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Configs:</w:t>
      </w:r>
    </w:p>
    <w:p w14:paraId="5BC7F58C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Topic: foo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Partition: 0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Leader: 1001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  <w:t>Replicas: 1001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ab/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Isr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: 1001</w:t>
      </w:r>
    </w:p>
    <w:p w14:paraId="2123DACC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778D7CE7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09FD9DFC" w14:textId="09ACC079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docker run --net=host --rm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confluentinc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/cp-kafka:3.0.0 bash -c "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seq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42 |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kafka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-console-producer --broker-list localhost:29092 --topic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testtopic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&amp;&amp; echo 'Produced 42 messages.'"</w:t>
      </w:r>
    </w:p>
    <w:p w14:paraId="61A28DF5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342CDFCC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38926F40" w14:textId="6E8D6FBF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docker run --net=host --rm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confluentinc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/cp-kafka:3.0.0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kafka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-console-consumer --bootstrap-server localhost:29092 --topic </w:t>
      </w:r>
      <w:proofErr w:type="spellStart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testtopic</w:t>
      </w:r>
      <w:proofErr w:type="spellEnd"/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 xml:space="preserve"> --new-consumer --from-beginning --max-messages 42</w:t>
      </w:r>
    </w:p>
    <w:p w14:paraId="64C2B16E" w14:textId="77777777" w:rsidR="008F49AC" w:rsidRDefault="008F49AC" w:rsidP="008F49A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4"/>
          <w:szCs w:val="24"/>
          <w:lang w:val="en-GB"/>
        </w:rPr>
      </w:pPr>
    </w:p>
    <w:p w14:paraId="18B45156" w14:textId="63BDB68C" w:rsidR="008F49AC" w:rsidRPr="00CC0E10" w:rsidRDefault="008F49AC" w:rsidP="008F49AC"/>
    <w:p w14:paraId="0010FA7F" w14:textId="6047AAE5" w:rsidR="00CC0E10" w:rsidRPr="00CC0E10" w:rsidRDefault="00CC0E10" w:rsidP="00CC0E10">
      <w:pPr>
        <w:pStyle w:val="ListParagraph"/>
        <w:numPr>
          <w:ilvl w:val="0"/>
          <w:numId w:val="15"/>
        </w:numPr>
      </w:pPr>
      <w:r w:rsidRPr="00CC0E10">
        <w:t xml:space="preserve">It will bring the below containers as per the screenshot </w:t>
      </w:r>
    </w:p>
    <w:p w14:paraId="02A67D5B" w14:textId="37D6E43D" w:rsidR="00CC0E10" w:rsidRPr="001C7409" w:rsidRDefault="00CC0E10" w:rsidP="008F49AC">
      <w:pPr>
        <w:rPr>
          <w:b/>
          <w:bCs/>
          <w:u w:val="single"/>
        </w:rPr>
      </w:pPr>
      <w:r w:rsidRPr="00CC0E10">
        <w:rPr>
          <w:b/>
          <w:bCs/>
          <w:u w:val="single"/>
        </w:rPr>
        <w:lastRenderedPageBreak/>
        <w:drawing>
          <wp:inline distT="0" distB="0" distL="0" distR="0" wp14:anchorId="49FECA5B" wp14:editId="2BC5F110">
            <wp:extent cx="5732145" cy="1877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D120" w14:textId="77777777" w:rsidR="00A22BB4" w:rsidRPr="00A92743" w:rsidRDefault="00A22BB4" w:rsidP="006E1FBC">
      <w:pPr>
        <w:rPr>
          <w:b/>
          <w:bCs/>
          <w:u w:val="single"/>
        </w:rPr>
      </w:pPr>
    </w:p>
    <w:p w14:paraId="116793F1" w14:textId="10F773E9" w:rsidR="00A92743" w:rsidRDefault="005058F0" w:rsidP="005058F0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Now configure the containers in remote connection in VS code </w:t>
      </w:r>
    </w:p>
    <w:p w14:paraId="002666B3" w14:textId="7B6E0D36" w:rsidR="005058F0" w:rsidRDefault="005058F0" w:rsidP="005058F0">
      <w:pPr>
        <w:rPr>
          <w:b/>
          <w:bCs/>
        </w:rPr>
      </w:pPr>
      <w:r w:rsidRPr="005058F0">
        <w:rPr>
          <w:b/>
          <w:bCs/>
        </w:rPr>
        <w:drawing>
          <wp:inline distT="0" distB="0" distL="0" distR="0" wp14:anchorId="69C34C5A" wp14:editId="1F31DF28">
            <wp:extent cx="5732145" cy="2254250"/>
            <wp:effectExtent l="0" t="0" r="0" b="6350"/>
            <wp:docPr id="14" name="Picture 14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D1A5" w14:textId="6689C947" w:rsidR="00EC6968" w:rsidRDefault="00EC6968" w:rsidP="005058F0">
      <w:pPr>
        <w:rPr>
          <w:b/>
          <w:bCs/>
        </w:rPr>
      </w:pPr>
    </w:p>
    <w:p w14:paraId="4EFB9ECE" w14:textId="260821E6" w:rsidR="00EC6968" w:rsidRDefault="00EC6968" w:rsidP="005058F0">
      <w:pPr>
        <w:rPr>
          <w:b/>
          <w:bCs/>
        </w:rPr>
      </w:pPr>
    </w:p>
    <w:p w14:paraId="21093EF6" w14:textId="7AC12500" w:rsidR="00EC6968" w:rsidRDefault="00EC6968" w:rsidP="005058F0">
      <w:pPr>
        <w:rPr>
          <w:b/>
          <w:bCs/>
        </w:rPr>
      </w:pPr>
    </w:p>
    <w:p w14:paraId="5EB575B2" w14:textId="69C6E98C" w:rsidR="00EC6968" w:rsidRDefault="00EC6968" w:rsidP="00EC6968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Then open the Glue container repo inside </w:t>
      </w:r>
      <w:proofErr w:type="spellStart"/>
      <w:r>
        <w:rPr>
          <w:b/>
          <w:bCs/>
        </w:rPr>
        <w:t>VScode</w:t>
      </w:r>
      <w:proofErr w:type="spellEnd"/>
      <w:r>
        <w:rPr>
          <w:b/>
          <w:bCs/>
        </w:rPr>
        <w:t xml:space="preserve"> by attaching to it. </w:t>
      </w:r>
    </w:p>
    <w:p w14:paraId="0EFA83E4" w14:textId="5FA861F6" w:rsidR="00EC6968" w:rsidRDefault="00EC6968" w:rsidP="00EC6968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Write Glue streaming .</w:t>
      </w:r>
      <w:proofErr w:type="spellStart"/>
      <w:r>
        <w:rPr>
          <w:b/>
          <w:bCs/>
        </w:rPr>
        <w:t>py</w:t>
      </w:r>
      <w:proofErr w:type="spellEnd"/>
      <w:r>
        <w:rPr>
          <w:b/>
          <w:bCs/>
        </w:rPr>
        <w:t xml:space="preserve"> code and producer.py code to write messages to </w:t>
      </w:r>
      <w:proofErr w:type="spellStart"/>
      <w:r>
        <w:rPr>
          <w:b/>
          <w:bCs/>
        </w:rPr>
        <w:t>kafka</w:t>
      </w:r>
      <w:proofErr w:type="spellEnd"/>
      <w:r>
        <w:rPr>
          <w:b/>
          <w:bCs/>
        </w:rPr>
        <w:t xml:space="preserve"> topic and then process </w:t>
      </w:r>
      <w:proofErr w:type="spellStart"/>
      <w:proofErr w:type="gramStart"/>
      <w:r>
        <w:rPr>
          <w:b/>
          <w:bCs/>
        </w:rPr>
        <w:t>an</w:t>
      </w:r>
      <w:proofErr w:type="spellEnd"/>
      <w:proofErr w:type="gramEnd"/>
      <w:r>
        <w:rPr>
          <w:b/>
          <w:bCs/>
        </w:rPr>
        <w:t xml:space="preserve"> store it in S3 using glue-spark streaming libraries. </w:t>
      </w:r>
    </w:p>
    <w:p w14:paraId="59C2FCF9" w14:textId="2720F0C7" w:rsidR="009228A1" w:rsidRPr="009228A1" w:rsidRDefault="009228A1" w:rsidP="009228A1">
      <w:pPr>
        <w:rPr>
          <w:b/>
          <w:bCs/>
        </w:rPr>
      </w:pPr>
      <w:r w:rsidRPr="009228A1">
        <w:rPr>
          <w:b/>
          <w:bCs/>
        </w:rPr>
        <w:lastRenderedPageBreak/>
        <w:drawing>
          <wp:inline distT="0" distB="0" distL="0" distR="0" wp14:anchorId="35C1D910" wp14:editId="38A83654">
            <wp:extent cx="5732145" cy="28143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D84B" w14:textId="097D92A7" w:rsidR="00EC6968" w:rsidRPr="005058F0" w:rsidRDefault="00EC6968" w:rsidP="005058F0">
      <w:pPr>
        <w:rPr>
          <w:b/>
          <w:bCs/>
        </w:rPr>
      </w:pPr>
      <w:r w:rsidRPr="00EC6968">
        <w:rPr>
          <w:b/>
          <w:bCs/>
        </w:rPr>
        <w:drawing>
          <wp:inline distT="0" distB="0" distL="0" distR="0" wp14:anchorId="316FB41C" wp14:editId="792A4AF0">
            <wp:extent cx="5732145" cy="30886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968" w:rsidRPr="005058F0">
      <w:footerReference w:type="default" r:id="rId21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722BC" w14:textId="77777777" w:rsidR="00E5214E" w:rsidRDefault="00E5214E">
      <w:r>
        <w:separator/>
      </w:r>
    </w:p>
    <w:p w14:paraId="306C33A1" w14:textId="77777777" w:rsidR="00E5214E" w:rsidRDefault="00E5214E"/>
  </w:endnote>
  <w:endnote w:type="continuationSeparator" w:id="0">
    <w:p w14:paraId="67A12C4C" w14:textId="77777777" w:rsidR="00E5214E" w:rsidRDefault="00E5214E">
      <w:r>
        <w:continuationSeparator/>
      </w:r>
    </w:p>
    <w:p w14:paraId="2D2D5BD8" w14:textId="77777777" w:rsidR="00E5214E" w:rsidRDefault="00E521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C54CA2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7B292" w14:textId="77777777" w:rsidR="00E5214E" w:rsidRDefault="00E5214E">
      <w:r>
        <w:separator/>
      </w:r>
    </w:p>
    <w:p w14:paraId="56FA8492" w14:textId="77777777" w:rsidR="00E5214E" w:rsidRDefault="00E5214E"/>
  </w:footnote>
  <w:footnote w:type="continuationSeparator" w:id="0">
    <w:p w14:paraId="5C1FD648" w14:textId="77777777" w:rsidR="00E5214E" w:rsidRDefault="00E5214E">
      <w:r>
        <w:continuationSeparator/>
      </w:r>
    </w:p>
    <w:p w14:paraId="4C6C81C4" w14:textId="77777777" w:rsidR="00E5214E" w:rsidRDefault="00E5214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9F3961"/>
    <w:multiLevelType w:val="hybridMultilevel"/>
    <w:tmpl w:val="C87A8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14E7F"/>
    <w:multiLevelType w:val="hybridMultilevel"/>
    <w:tmpl w:val="9CA4A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C3C18"/>
    <w:multiLevelType w:val="hybridMultilevel"/>
    <w:tmpl w:val="26C810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A4E81"/>
    <w:multiLevelType w:val="hybridMultilevel"/>
    <w:tmpl w:val="F2900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F45F5"/>
    <w:multiLevelType w:val="hybridMultilevel"/>
    <w:tmpl w:val="2F3C93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240177"/>
    <w:multiLevelType w:val="hybridMultilevel"/>
    <w:tmpl w:val="A9FCC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486C3F"/>
    <w:multiLevelType w:val="hybridMultilevel"/>
    <w:tmpl w:val="0C2A1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CB639E"/>
    <w:multiLevelType w:val="hybridMultilevel"/>
    <w:tmpl w:val="BAF4C5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AF05E6"/>
    <w:multiLevelType w:val="hybridMultilevel"/>
    <w:tmpl w:val="D6A06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FA1E33"/>
    <w:multiLevelType w:val="hybridMultilevel"/>
    <w:tmpl w:val="CCB26B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463BA7"/>
    <w:multiLevelType w:val="hybridMultilevel"/>
    <w:tmpl w:val="E0467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5617735">
    <w:abstractNumId w:val="1"/>
  </w:num>
  <w:num w:numId="2" w16cid:durableId="1356032794">
    <w:abstractNumId w:val="0"/>
  </w:num>
  <w:num w:numId="3" w16cid:durableId="1795097981">
    <w:abstractNumId w:val="3"/>
  </w:num>
  <w:num w:numId="4" w16cid:durableId="1904221814">
    <w:abstractNumId w:val="10"/>
  </w:num>
  <w:num w:numId="5" w16cid:durableId="1185946622">
    <w:abstractNumId w:val="7"/>
  </w:num>
  <w:num w:numId="6" w16cid:durableId="51852040">
    <w:abstractNumId w:val="2"/>
  </w:num>
  <w:num w:numId="7" w16cid:durableId="1167987820">
    <w:abstractNumId w:val="4"/>
  </w:num>
  <w:num w:numId="8" w16cid:durableId="871917080">
    <w:abstractNumId w:val="14"/>
  </w:num>
  <w:num w:numId="9" w16cid:durableId="609318220">
    <w:abstractNumId w:val="8"/>
  </w:num>
  <w:num w:numId="10" w16cid:durableId="1859350861">
    <w:abstractNumId w:val="9"/>
  </w:num>
  <w:num w:numId="11" w16cid:durableId="1639141875">
    <w:abstractNumId w:val="5"/>
  </w:num>
  <w:num w:numId="12" w16cid:durableId="1886597819">
    <w:abstractNumId w:val="13"/>
  </w:num>
  <w:num w:numId="13" w16cid:durableId="874922983">
    <w:abstractNumId w:val="6"/>
  </w:num>
  <w:num w:numId="14" w16cid:durableId="1930892938">
    <w:abstractNumId w:val="11"/>
  </w:num>
  <w:num w:numId="15" w16cid:durableId="4820443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AB6"/>
    <w:rsid w:val="000B34B9"/>
    <w:rsid w:val="000F312B"/>
    <w:rsid w:val="0018516E"/>
    <w:rsid w:val="001C7409"/>
    <w:rsid w:val="001E1901"/>
    <w:rsid w:val="002B42BE"/>
    <w:rsid w:val="00397E82"/>
    <w:rsid w:val="003E3D64"/>
    <w:rsid w:val="005058F0"/>
    <w:rsid w:val="006E1FBC"/>
    <w:rsid w:val="007331CA"/>
    <w:rsid w:val="007F6B58"/>
    <w:rsid w:val="00807843"/>
    <w:rsid w:val="008F49AC"/>
    <w:rsid w:val="009228A1"/>
    <w:rsid w:val="009718D2"/>
    <w:rsid w:val="009B6439"/>
    <w:rsid w:val="00A22BB4"/>
    <w:rsid w:val="00A92743"/>
    <w:rsid w:val="00B25845"/>
    <w:rsid w:val="00B60CE3"/>
    <w:rsid w:val="00C32B67"/>
    <w:rsid w:val="00C95AB6"/>
    <w:rsid w:val="00CC0E10"/>
    <w:rsid w:val="00E5214E"/>
    <w:rsid w:val="00EC6968"/>
    <w:rsid w:val="00FE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6ABF3D"/>
  <w15:chartTrackingRefBased/>
  <w15:docId w15:val="{DA0E06CC-2A1F-5942-B81E-271DE8B0F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C32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1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9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35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873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7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ishore/Library/Containers/com.microsoft.Word/Data/Library/Application%20Support/Microsoft/Office/16.0/DTS/en-GB%7b07083284-9A8E-384E-B49F-720D0C2B5397%7d/%7b29FE1F55-707B-964D-A38D-8198259B8604%7dtf10002086_mac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41</TotalTime>
  <Pages>9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kishore panda</cp:lastModifiedBy>
  <cp:revision>12</cp:revision>
  <dcterms:created xsi:type="dcterms:W3CDTF">2022-06-20T22:26:00Z</dcterms:created>
  <dcterms:modified xsi:type="dcterms:W3CDTF">2022-06-20T23:42:00Z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